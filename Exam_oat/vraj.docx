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9B08" w14:textId="77777777" w:rsidR="00CF0294" w:rsidRDefault="00CF0294" w:rsidP="00314887">
      <w:pPr>
        <w:spacing w:before="60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4C62CE9" wp14:editId="30164707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" name="Rectangle 1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9" name="Freeform: Shape 9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EF93B5" id="Group 2" o:spid="_x0000_s1026" alt="&quot;&quot;" style="position:absolute;margin-left:4.3pt;margin-top:18.85pt;width:710.65pt;height:537.1pt;z-index:-251657216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">
                <v:rect id="Rectangle 1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: Shape 9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0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11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2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3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4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5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16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7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54"/>
        <w:gridCol w:w="4217"/>
        <w:gridCol w:w="4114"/>
        <w:gridCol w:w="3880"/>
        <w:gridCol w:w="1035"/>
      </w:tblGrid>
      <w:tr w:rsidR="00CF0294" w:rsidRPr="002416E6" w14:paraId="0225397C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28593A7B" w14:textId="77777777" w:rsidR="00CF0294" w:rsidRPr="002416E6" w:rsidRDefault="00CF0294" w:rsidP="002416E6">
            <w:pPr>
              <w:pStyle w:val="Heading2"/>
            </w:pPr>
            <w:r w:rsidRPr="000430C1">
              <w:rPr>
                <w:noProof/>
              </w:rPr>
              <w:t>vraj</w:t>
            </w:r>
          </w:p>
        </w:tc>
      </w:tr>
      <w:tr w:rsidR="00CF0294" w:rsidRPr="002416E6" w14:paraId="49AB244E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691AF162" w14:textId="77777777" w:rsidR="00CF0294" w:rsidRPr="002416E6" w:rsidRDefault="00CF0294" w:rsidP="00C56065">
            <w:pPr>
              <w:pStyle w:val="Heading3"/>
            </w:pPr>
            <w:sdt>
              <w:sdtPr>
                <w:id w:val="-1513449137"/>
                <w:placeholder>
                  <w:docPart w:val="3BE9DFAD7630465DB5B5DDC9A7DDBA58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CF0294" w:rsidRPr="002416E6" w14:paraId="245E96AB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459C9DCD" w14:textId="77777777" w:rsidR="00CF0294" w:rsidRPr="002416E6" w:rsidRDefault="00CF0294" w:rsidP="00C56065">
            <w:pPr>
              <w:pStyle w:val="Heading1"/>
            </w:pPr>
            <w:r w:rsidRPr="000430C1">
              <w:rPr>
                <w:noProof/>
              </w:rPr>
              <w:t>patel</w:t>
            </w:r>
          </w:p>
        </w:tc>
      </w:tr>
      <w:tr w:rsidR="00CF0294" w:rsidRPr="002416E6" w14:paraId="7868E976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5BC6E5C0" w14:textId="77777777" w:rsidR="00CF0294" w:rsidRPr="002416E6" w:rsidRDefault="00CF0294" w:rsidP="002416E6">
            <w:sdt>
              <w:sdtPr>
                <w:id w:val="-2142961860"/>
                <w:placeholder>
                  <w:docPart w:val="0FECD2ED42924C089D3036615C9EE76A"/>
                </w:placeholder>
                <w:temporary/>
                <w:showingPlcHdr/>
                <w15:appearance w15:val="hidden"/>
              </w:sdtPr>
              <w:sdtContent>
                <w:r w:rsidRPr="001962F9">
                  <w:t xml:space="preserve">has successfully completed the course of study required </w:t>
                </w:r>
                <w:r>
                  <w:br/>
                </w:r>
                <w:r w:rsidRPr="001962F9">
                  <w:t>to graduate from Bellows High School</w:t>
                </w:r>
              </w:sdtContent>
            </w:sdt>
          </w:p>
        </w:tc>
      </w:tr>
      <w:tr w:rsidR="00CF0294" w:rsidRPr="002416E6" w14:paraId="591A2248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6BD15797" w14:textId="77777777" w:rsidR="00CF0294" w:rsidRPr="002416E6" w:rsidRDefault="00CF0294" w:rsidP="001962F9">
            <w:pPr>
              <w:pStyle w:val="Heading3"/>
            </w:pPr>
            <w:r w:rsidRPr="000430C1">
              <w:rPr>
                <w:noProof/>
              </w:rPr>
              <w:t>6/14/2026</w:t>
            </w:r>
          </w:p>
        </w:tc>
      </w:tr>
      <w:tr w:rsidR="00CF0294" w:rsidRPr="002416E6" w14:paraId="3C7E238F" w14:textId="77777777" w:rsidTr="00C56065">
        <w:trPr>
          <w:trHeight w:val="1152"/>
        </w:trPr>
        <w:tc>
          <w:tcPr>
            <w:tcW w:w="1276" w:type="dxa"/>
          </w:tcPr>
          <w:p w14:paraId="5AA209AF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155A5D23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46B3C408" w14:textId="77777777" w:rsidR="00CF0294" w:rsidRPr="002416E6" w:rsidRDefault="00CF0294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3" name="Group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4" name="Oval 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E3F99F" id="Group 3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">
                      <v:oval id="Oval 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" fillcolor="#dcc683 [3206]" strokecolor="#bf9237 [3205]" strokeweight="6pt">
                        <v:stroke joinstyle="miter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79744936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1155" w:type="dxa"/>
          </w:tcPr>
          <w:p w14:paraId="7D298271" w14:textId="77777777" w:rsidR="00CF0294" w:rsidRPr="002416E6" w:rsidRDefault="00CF0294" w:rsidP="001962F9">
            <w:pPr>
              <w:ind w:left="0" w:right="0"/>
            </w:pPr>
          </w:p>
        </w:tc>
      </w:tr>
      <w:tr w:rsidR="00CF0294" w:rsidRPr="002416E6" w14:paraId="0EAC16C4" w14:textId="77777777" w:rsidTr="00C56065">
        <w:trPr>
          <w:trHeight w:val="1008"/>
        </w:trPr>
        <w:tc>
          <w:tcPr>
            <w:tcW w:w="1276" w:type="dxa"/>
          </w:tcPr>
          <w:p w14:paraId="4E26FE30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48F25E17" w14:textId="311962BC" w:rsidR="00CF0294" w:rsidRPr="002416E6" w:rsidRDefault="00CF0294" w:rsidP="001962F9">
            <w:pPr>
              <w:ind w:left="0" w:right="0"/>
            </w:pPr>
            <w:hyperlink r:id="rId12" w:history="1">
              <w:r w:rsidRPr="000430C1">
                <w:rPr>
                  <w:rStyle w:val="Hyperlink"/>
                  <w:noProof/>
                </w:rPr>
                <w:t>vraj1@gmail.com</w:t>
              </w:r>
            </w:hyperlink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15106C5A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321983ED" w14:textId="77777777" w:rsidR="00CF0294" w:rsidRPr="002416E6" w:rsidRDefault="00CF0294" w:rsidP="001962F9">
            <w:pPr>
              <w:ind w:left="0" w:right="0"/>
            </w:pPr>
            <w:r>
              <w:rPr>
                <w:noProof/>
              </w:rPr>
              <w:t>vraj patel</w:t>
            </w:r>
          </w:p>
        </w:tc>
        <w:tc>
          <w:tcPr>
            <w:tcW w:w="1155" w:type="dxa"/>
          </w:tcPr>
          <w:p w14:paraId="17E6DCAA" w14:textId="77777777" w:rsidR="00CF0294" w:rsidRPr="002416E6" w:rsidRDefault="00CF0294" w:rsidP="001962F9">
            <w:pPr>
              <w:ind w:left="0" w:right="0"/>
            </w:pPr>
          </w:p>
        </w:tc>
      </w:tr>
    </w:tbl>
    <w:p w14:paraId="7AF208BC" w14:textId="77777777" w:rsidR="00CF0294" w:rsidRDefault="00CF0294">
      <w:pPr>
        <w:sectPr w:rsidR="00CF0294" w:rsidSect="00CF0294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32460298" w14:textId="77777777" w:rsidR="00CF0294" w:rsidRDefault="00CF0294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54C62CE9" wp14:editId="30164707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104507158" name="Group 1045071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105930522" name="Rectangle 1105930522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2627740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732721358" name="Freeform: Shape 732721358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2352811" name="Freeform: Shape 1842352811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411008" name="Freeform: Shape 828411008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4328493" name="Freeform: Shape 1644328493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8939977" name="Freeform: Shape 1198939977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761130" name="Freeform: Shape 1144761130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4641213" name="Freeform: Shape 1384641213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6719617" name="Freeform: Shape 1026719617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696821" name="Freeform: Shape 56696821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BC3ACC" id="Group 104507158" o:spid="_x0000_s1026" alt="&quot;&quot;" style="position:absolute;margin-left:4.3pt;margin-top:18.85pt;width:710.65pt;height:537.1pt;z-index:-251655168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">
                <v:rect id="Rectangle 1105930522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">
                  <v:shape id="Freeform: Shape 732721358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842352811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828411008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644328493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198939977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144761130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384641213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1026719617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56696821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45"/>
        <w:gridCol w:w="4261"/>
        <w:gridCol w:w="4096"/>
        <w:gridCol w:w="3869"/>
        <w:gridCol w:w="1029"/>
      </w:tblGrid>
      <w:tr w:rsidR="00CF0294" w:rsidRPr="002416E6" w14:paraId="63C04981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42DE4315" w14:textId="77777777" w:rsidR="00CF0294" w:rsidRPr="002416E6" w:rsidRDefault="00CF0294" w:rsidP="002416E6">
            <w:pPr>
              <w:pStyle w:val="Heading2"/>
            </w:pPr>
            <w:r w:rsidRPr="000430C1">
              <w:rPr>
                <w:noProof/>
              </w:rPr>
              <w:t>harshil</w:t>
            </w:r>
          </w:p>
        </w:tc>
      </w:tr>
      <w:tr w:rsidR="00CF0294" w:rsidRPr="002416E6" w14:paraId="7DA17A01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62D0C1A3" w14:textId="77777777" w:rsidR="00CF0294" w:rsidRPr="002416E6" w:rsidRDefault="00CF0294" w:rsidP="00C56065">
            <w:pPr>
              <w:pStyle w:val="Heading3"/>
            </w:pPr>
            <w:sdt>
              <w:sdtPr>
                <w:id w:val="-1410226420"/>
                <w:placeholder>
                  <w:docPart w:val="A491E7CFAC324EC4A64C1025EFA01B45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CF0294" w:rsidRPr="002416E6" w14:paraId="4373A3E8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36D278DE" w14:textId="77777777" w:rsidR="00CF0294" w:rsidRPr="002416E6" w:rsidRDefault="00CF0294" w:rsidP="00C56065">
            <w:pPr>
              <w:pStyle w:val="Heading1"/>
            </w:pPr>
            <w:r w:rsidRPr="000430C1">
              <w:rPr>
                <w:noProof/>
              </w:rPr>
              <w:t>patel</w:t>
            </w:r>
          </w:p>
        </w:tc>
      </w:tr>
      <w:tr w:rsidR="00CF0294" w:rsidRPr="002416E6" w14:paraId="7D758921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4663CB28" w14:textId="77777777" w:rsidR="00CF0294" w:rsidRPr="002416E6" w:rsidRDefault="00CF0294" w:rsidP="002416E6">
            <w:sdt>
              <w:sdtPr>
                <w:id w:val="-580675100"/>
                <w:placeholder>
                  <w:docPart w:val="0B5D9D8A3D8941968E5791525D5AF79C"/>
                </w:placeholder>
                <w:temporary/>
                <w:showingPlcHdr/>
                <w15:appearance w15:val="hidden"/>
              </w:sdtPr>
              <w:sdtContent>
                <w:r w:rsidRPr="001962F9">
                  <w:t xml:space="preserve">has successfully completed the course of study required </w:t>
                </w:r>
                <w:r>
                  <w:br/>
                </w:r>
                <w:r w:rsidRPr="001962F9">
                  <w:t>to graduate from Bellows High School</w:t>
                </w:r>
              </w:sdtContent>
            </w:sdt>
          </w:p>
        </w:tc>
      </w:tr>
      <w:tr w:rsidR="00CF0294" w:rsidRPr="002416E6" w14:paraId="1A87F23E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211AC1C2" w14:textId="77777777" w:rsidR="00CF0294" w:rsidRPr="002416E6" w:rsidRDefault="00CF0294" w:rsidP="001962F9">
            <w:pPr>
              <w:pStyle w:val="Heading3"/>
            </w:pPr>
            <w:r w:rsidRPr="000430C1">
              <w:rPr>
                <w:noProof/>
              </w:rPr>
              <w:t>6/15/2026</w:t>
            </w:r>
          </w:p>
        </w:tc>
      </w:tr>
      <w:tr w:rsidR="00CF0294" w:rsidRPr="002416E6" w14:paraId="0A5E4BAE" w14:textId="77777777" w:rsidTr="00C56065">
        <w:trPr>
          <w:trHeight w:val="1152"/>
        </w:trPr>
        <w:tc>
          <w:tcPr>
            <w:tcW w:w="1276" w:type="dxa"/>
          </w:tcPr>
          <w:p w14:paraId="6C64E1ED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753C4425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240F33CF" w14:textId="77777777" w:rsidR="00CF0294" w:rsidRPr="002416E6" w:rsidRDefault="00CF0294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1637152603" name="Group 163715260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1750602284" name="Oval 175060228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90423818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867D3F" id="Group 1637152603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">
                      <v:oval id="Oval 175060228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7643431E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1155" w:type="dxa"/>
          </w:tcPr>
          <w:p w14:paraId="0D72DB93" w14:textId="77777777" w:rsidR="00CF0294" w:rsidRPr="002416E6" w:rsidRDefault="00CF0294" w:rsidP="001962F9">
            <w:pPr>
              <w:ind w:left="0" w:right="0"/>
            </w:pPr>
          </w:p>
        </w:tc>
      </w:tr>
      <w:tr w:rsidR="00CF0294" w:rsidRPr="002416E6" w14:paraId="02E8F2CD" w14:textId="77777777" w:rsidTr="00C56065">
        <w:trPr>
          <w:trHeight w:val="1008"/>
        </w:trPr>
        <w:tc>
          <w:tcPr>
            <w:tcW w:w="1276" w:type="dxa"/>
          </w:tcPr>
          <w:p w14:paraId="5E8A0B4E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70E098E8" w14:textId="4F860A0C" w:rsidR="00CF0294" w:rsidRPr="002416E6" w:rsidRDefault="00CF0294" w:rsidP="001962F9">
            <w:pPr>
              <w:ind w:left="0" w:right="0"/>
            </w:pPr>
            <w:hyperlink r:id="rId13" w:history="1">
              <w:r w:rsidRPr="000430C1">
                <w:rPr>
                  <w:rStyle w:val="Hyperlink"/>
                  <w:noProof/>
                </w:rPr>
                <w:t>harshil2@gmail.com</w:t>
              </w:r>
            </w:hyperlink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7356F9DC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6ABC573E" w14:textId="77777777" w:rsidR="00CF0294" w:rsidRPr="002416E6" w:rsidRDefault="00CF0294" w:rsidP="001962F9">
            <w:pPr>
              <w:ind w:left="0" w:right="0"/>
            </w:pPr>
            <w:r>
              <w:rPr>
                <w:noProof/>
              </w:rPr>
              <w:t>vraj patel</w:t>
            </w:r>
          </w:p>
        </w:tc>
        <w:tc>
          <w:tcPr>
            <w:tcW w:w="1155" w:type="dxa"/>
          </w:tcPr>
          <w:p w14:paraId="566BDC22" w14:textId="77777777" w:rsidR="00CF0294" w:rsidRPr="002416E6" w:rsidRDefault="00CF0294" w:rsidP="001962F9">
            <w:pPr>
              <w:ind w:left="0" w:right="0"/>
            </w:pPr>
          </w:p>
        </w:tc>
      </w:tr>
    </w:tbl>
    <w:p w14:paraId="3DB74BE9" w14:textId="77777777" w:rsidR="00CF0294" w:rsidRDefault="00CF0294">
      <w:pPr>
        <w:sectPr w:rsidR="00CF0294" w:rsidSect="00CF0294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3BE7EE48" w14:textId="77777777" w:rsidR="00CF0294" w:rsidRDefault="00CF0294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54C62CE9" wp14:editId="30164707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1941371278" name="Group 194137127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823245759" name="Rectangle 1823245759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9694744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2065632804" name="Freeform: Shape 2065632804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5837513" name="Freeform: Shape 1505837513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774412" name="Freeform: Shape 998774412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5353126" name="Freeform: Shape 735353126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9508814" name="Freeform: Shape 769508814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8510114" name="Freeform: Shape 478510114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3999899" name="Freeform: Shape 1513999899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6246905" name="Freeform: Shape 816246905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829841" name="Freeform: Shape 493829841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F84EB3" id="Group 1941371278" o:spid="_x0000_s1026" alt="&quot;&quot;" style="position:absolute;margin-left:4.3pt;margin-top:18.85pt;width:710.65pt;height:537.1pt;z-index:-251653120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">
                <v:rect id="Rectangle 1823245759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">
                  <v:shape id="Freeform: Shape 2065632804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505837513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998774412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735353126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769508814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478510114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513999899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816246905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493829841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55"/>
        <w:gridCol w:w="4210"/>
        <w:gridCol w:w="4117"/>
        <w:gridCol w:w="3882"/>
        <w:gridCol w:w="1036"/>
      </w:tblGrid>
      <w:tr w:rsidR="00CF0294" w:rsidRPr="002416E6" w14:paraId="4AB13E79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4BAD1952" w14:textId="77777777" w:rsidR="00CF0294" w:rsidRPr="002416E6" w:rsidRDefault="00CF0294" w:rsidP="002416E6">
            <w:pPr>
              <w:pStyle w:val="Heading2"/>
            </w:pPr>
            <w:r w:rsidRPr="000430C1">
              <w:rPr>
                <w:noProof/>
              </w:rPr>
              <w:t>om</w:t>
            </w:r>
          </w:p>
        </w:tc>
      </w:tr>
      <w:tr w:rsidR="00CF0294" w:rsidRPr="002416E6" w14:paraId="505C23C1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0CB68013" w14:textId="77777777" w:rsidR="00CF0294" w:rsidRPr="002416E6" w:rsidRDefault="00CF0294" w:rsidP="00C56065">
            <w:pPr>
              <w:pStyle w:val="Heading3"/>
            </w:pPr>
            <w:sdt>
              <w:sdtPr>
                <w:id w:val="1258636595"/>
                <w:placeholder>
                  <w:docPart w:val="0403FE8B3BD4487EA5F23C58A0F47F3A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CF0294" w:rsidRPr="002416E6" w14:paraId="6A6DEFEB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79D48E8F" w14:textId="77777777" w:rsidR="00CF0294" w:rsidRPr="002416E6" w:rsidRDefault="00CF0294" w:rsidP="00C56065">
            <w:pPr>
              <w:pStyle w:val="Heading1"/>
            </w:pPr>
            <w:r w:rsidRPr="000430C1">
              <w:rPr>
                <w:noProof/>
              </w:rPr>
              <w:t>patel</w:t>
            </w:r>
          </w:p>
        </w:tc>
      </w:tr>
      <w:tr w:rsidR="00CF0294" w:rsidRPr="002416E6" w14:paraId="2D1ECBE3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169A00D6" w14:textId="77777777" w:rsidR="00CF0294" w:rsidRPr="002416E6" w:rsidRDefault="00CF0294" w:rsidP="002416E6">
            <w:sdt>
              <w:sdtPr>
                <w:id w:val="388616884"/>
                <w:placeholder>
                  <w:docPart w:val="2CC93A05DCD544E9919AE41F7FFA1336"/>
                </w:placeholder>
                <w:temporary/>
                <w:showingPlcHdr/>
                <w15:appearance w15:val="hidden"/>
              </w:sdtPr>
              <w:sdtContent>
                <w:r w:rsidRPr="001962F9">
                  <w:t xml:space="preserve">has successfully completed the course of study required </w:t>
                </w:r>
                <w:r>
                  <w:br/>
                </w:r>
                <w:r w:rsidRPr="001962F9">
                  <w:t>to graduate from Bellows High School</w:t>
                </w:r>
              </w:sdtContent>
            </w:sdt>
          </w:p>
        </w:tc>
      </w:tr>
      <w:tr w:rsidR="00CF0294" w:rsidRPr="002416E6" w14:paraId="0DDA8E1D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11809B82" w14:textId="77777777" w:rsidR="00CF0294" w:rsidRPr="002416E6" w:rsidRDefault="00CF0294" w:rsidP="001962F9">
            <w:pPr>
              <w:pStyle w:val="Heading3"/>
            </w:pPr>
            <w:r w:rsidRPr="000430C1">
              <w:rPr>
                <w:noProof/>
              </w:rPr>
              <w:t>6/16/2026</w:t>
            </w:r>
          </w:p>
        </w:tc>
      </w:tr>
      <w:tr w:rsidR="00CF0294" w:rsidRPr="002416E6" w14:paraId="158FF0BA" w14:textId="77777777" w:rsidTr="00C56065">
        <w:trPr>
          <w:trHeight w:val="1152"/>
        </w:trPr>
        <w:tc>
          <w:tcPr>
            <w:tcW w:w="1276" w:type="dxa"/>
          </w:tcPr>
          <w:p w14:paraId="148AB7BE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28B7B942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2B4AEC86" w14:textId="77777777" w:rsidR="00CF0294" w:rsidRPr="002416E6" w:rsidRDefault="00CF0294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33562051" name="Group 33562051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2062357974" name="Oval 206235797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47988740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859BC0" id="Group 33562051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">
                      <v:oval id="Oval 206235797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74609875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1155" w:type="dxa"/>
          </w:tcPr>
          <w:p w14:paraId="38C5C128" w14:textId="77777777" w:rsidR="00CF0294" w:rsidRPr="002416E6" w:rsidRDefault="00CF0294" w:rsidP="001962F9">
            <w:pPr>
              <w:ind w:left="0" w:right="0"/>
            </w:pPr>
          </w:p>
        </w:tc>
      </w:tr>
      <w:tr w:rsidR="00CF0294" w:rsidRPr="002416E6" w14:paraId="1D93A4F3" w14:textId="77777777" w:rsidTr="00C56065">
        <w:trPr>
          <w:trHeight w:val="1008"/>
        </w:trPr>
        <w:tc>
          <w:tcPr>
            <w:tcW w:w="1276" w:type="dxa"/>
          </w:tcPr>
          <w:p w14:paraId="4E12D734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43D6B23E" w14:textId="1FF6963B" w:rsidR="00CF0294" w:rsidRPr="002416E6" w:rsidRDefault="00CF0294" w:rsidP="001962F9">
            <w:pPr>
              <w:ind w:left="0" w:right="0"/>
            </w:pPr>
            <w:hyperlink r:id="rId14" w:history="1">
              <w:r w:rsidRPr="000430C1">
                <w:rPr>
                  <w:rStyle w:val="Hyperlink"/>
                  <w:noProof/>
                </w:rPr>
                <w:t>om3@gmail.com</w:t>
              </w:r>
            </w:hyperlink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1E80D1E3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4F00B161" w14:textId="77777777" w:rsidR="00CF0294" w:rsidRPr="002416E6" w:rsidRDefault="00CF0294" w:rsidP="001962F9">
            <w:pPr>
              <w:ind w:left="0" w:right="0"/>
            </w:pPr>
            <w:r>
              <w:rPr>
                <w:noProof/>
              </w:rPr>
              <w:t>vraj patel</w:t>
            </w:r>
          </w:p>
        </w:tc>
        <w:tc>
          <w:tcPr>
            <w:tcW w:w="1155" w:type="dxa"/>
          </w:tcPr>
          <w:p w14:paraId="68A1ADC1" w14:textId="77777777" w:rsidR="00CF0294" w:rsidRPr="002416E6" w:rsidRDefault="00CF0294" w:rsidP="001962F9">
            <w:pPr>
              <w:ind w:left="0" w:right="0"/>
            </w:pPr>
          </w:p>
        </w:tc>
      </w:tr>
    </w:tbl>
    <w:p w14:paraId="442BBDF7" w14:textId="77777777" w:rsidR="00CF0294" w:rsidRDefault="00CF0294">
      <w:pPr>
        <w:sectPr w:rsidR="00CF0294" w:rsidSect="00CF0294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5D2395B4" w14:textId="77777777" w:rsidR="00CF0294" w:rsidRDefault="00CF0294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54C62CE9" wp14:editId="30164707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34540515" name="Group 345405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717261384" name="Rectangle 1717261384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21619875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612024523" name="Freeform: Shape 612024523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9965642" name="Freeform: Shape 759965642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6580524" name="Freeform: Shape 546580524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4572161" name="Freeform: Shape 1714572161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3786886" name="Freeform: Shape 903786886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387552" name="Freeform: Shape 64387552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4188474" name="Freeform: Shape 1584188474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0404331" name="Freeform: Shape 230404331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920846" name="Freeform: Shape 102920846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4FF8B3" id="Group 34540515" o:spid="_x0000_s1026" alt="&quot;&quot;" style="position:absolute;margin-left:4.3pt;margin-top:18.85pt;width:710.65pt;height:537.1pt;z-index:-251651072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">
                <v:rect id="Rectangle 1717261384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">
                  <v:shape id="Freeform: Shape 612024523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759965642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546580524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714572161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903786886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64387552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584188474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230404331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02920846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49"/>
        <w:gridCol w:w="4240"/>
        <w:gridCol w:w="4105"/>
        <w:gridCol w:w="3874"/>
        <w:gridCol w:w="1032"/>
      </w:tblGrid>
      <w:tr w:rsidR="00CF0294" w:rsidRPr="002416E6" w14:paraId="75908D6B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39330696" w14:textId="77777777" w:rsidR="00CF0294" w:rsidRPr="002416E6" w:rsidRDefault="00CF0294" w:rsidP="002416E6">
            <w:pPr>
              <w:pStyle w:val="Heading2"/>
            </w:pPr>
            <w:r w:rsidRPr="000430C1">
              <w:rPr>
                <w:noProof/>
              </w:rPr>
              <w:t>shyam</w:t>
            </w:r>
          </w:p>
        </w:tc>
      </w:tr>
      <w:tr w:rsidR="00CF0294" w:rsidRPr="002416E6" w14:paraId="7BA3DA94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458E3569" w14:textId="77777777" w:rsidR="00CF0294" w:rsidRPr="002416E6" w:rsidRDefault="00CF0294" w:rsidP="00C56065">
            <w:pPr>
              <w:pStyle w:val="Heading3"/>
            </w:pPr>
            <w:sdt>
              <w:sdtPr>
                <w:id w:val="-1789200179"/>
                <w:placeholder>
                  <w:docPart w:val="3FD48AD3AE694E47ACED9C24C4D031CC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CF0294" w:rsidRPr="002416E6" w14:paraId="5E683FA2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58054D03" w14:textId="77777777" w:rsidR="00CF0294" w:rsidRPr="002416E6" w:rsidRDefault="00CF0294" w:rsidP="00C56065">
            <w:pPr>
              <w:pStyle w:val="Heading1"/>
            </w:pPr>
            <w:r w:rsidRPr="000430C1">
              <w:rPr>
                <w:noProof/>
              </w:rPr>
              <w:t>patel</w:t>
            </w:r>
          </w:p>
        </w:tc>
      </w:tr>
      <w:tr w:rsidR="00CF0294" w:rsidRPr="002416E6" w14:paraId="14CB6BEE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605E17FF" w14:textId="77777777" w:rsidR="00CF0294" w:rsidRPr="002416E6" w:rsidRDefault="00CF0294" w:rsidP="002416E6">
            <w:sdt>
              <w:sdtPr>
                <w:id w:val="1353616055"/>
                <w:placeholder>
                  <w:docPart w:val="D8319AA8FEBA49F58FEC721700EBBB9E"/>
                </w:placeholder>
                <w:temporary/>
                <w:showingPlcHdr/>
                <w15:appearance w15:val="hidden"/>
              </w:sdtPr>
              <w:sdtContent>
                <w:r w:rsidRPr="001962F9">
                  <w:t xml:space="preserve">has successfully completed the course of study required </w:t>
                </w:r>
                <w:r>
                  <w:br/>
                </w:r>
                <w:r w:rsidRPr="001962F9">
                  <w:t>to graduate from Bellows High School</w:t>
                </w:r>
              </w:sdtContent>
            </w:sdt>
          </w:p>
        </w:tc>
      </w:tr>
      <w:tr w:rsidR="00CF0294" w:rsidRPr="002416E6" w14:paraId="7F917D01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5AF83837" w14:textId="77777777" w:rsidR="00CF0294" w:rsidRPr="002416E6" w:rsidRDefault="00CF0294" w:rsidP="001962F9">
            <w:pPr>
              <w:pStyle w:val="Heading3"/>
            </w:pPr>
            <w:r w:rsidRPr="000430C1">
              <w:rPr>
                <w:noProof/>
              </w:rPr>
              <w:t>6/17/2026</w:t>
            </w:r>
          </w:p>
        </w:tc>
      </w:tr>
      <w:tr w:rsidR="00CF0294" w:rsidRPr="002416E6" w14:paraId="67815DAC" w14:textId="77777777" w:rsidTr="00C56065">
        <w:trPr>
          <w:trHeight w:val="1152"/>
        </w:trPr>
        <w:tc>
          <w:tcPr>
            <w:tcW w:w="1276" w:type="dxa"/>
          </w:tcPr>
          <w:p w14:paraId="0B758634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36AA2FAA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39F35E21" w14:textId="77777777" w:rsidR="00CF0294" w:rsidRPr="002416E6" w:rsidRDefault="00CF0294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1348509540" name="Group 1348509540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91566699" name="Oval 91566699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2521195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4F9D49" id="Group 1348509540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">
                      <v:oval id="Oval 91566699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486EFBDE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1155" w:type="dxa"/>
          </w:tcPr>
          <w:p w14:paraId="64C1525B" w14:textId="77777777" w:rsidR="00CF0294" w:rsidRPr="002416E6" w:rsidRDefault="00CF0294" w:rsidP="001962F9">
            <w:pPr>
              <w:ind w:left="0" w:right="0"/>
            </w:pPr>
          </w:p>
        </w:tc>
      </w:tr>
      <w:tr w:rsidR="00CF0294" w:rsidRPr="002416E6" w14:paraId="1732E389" w14:textId="77777777" w:rsidTr="00C56065">
        <w:trPr>
          <w:trHeight w:val="1008"/>
        </w:trPr>
        <w:tc>
          <w:tcPr>
            <w:tcW w:w="1276" w:type="dxa"/>
          </w:tcPr>
          <w:p w14:paraId="68F38FE9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62E4C438" w14:textId="16B1907C" w:rsidR="00CF0294" w:rsidRPr="002416E6" w:rsidRDefault="00CF0294" w:rsidP="001962F9">
            <w:pPr>
              <w:ind w:left="0" w:right="0"/>
            </w:pPr>
            <w:hyperlink r:id="rId15" w:history="1">
              <w:r w:rsidRPr="000430C1">
                <w:rPr>
                  <w:rStyle w:val="Hyperlink"/>
                  <w:noProof/>
                </w:rPr>
                <w:t>shyam@gamil.com</w:t>
              </w:r>
            </w:hyperlink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7D488BBB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63257AA5" w14:textId="77777777" w:rsidR="00CF0294" w:rsidRPr="002416E6" w:rsidRDefault="00CF0294" w:rsidP="001962F9">
            <w:pPr>
              <w:ind w:left="0" w:right="0"/>
            </w:pPr>
            <w:r>
              <w:rPr>
                <w:noProof/>
              </w:rPr>
              <w:t>vraj patel</w:t>
            </w:r>
          </w:p>
        </w:tc>
        <w:tc>
          <w:tcPr>
            <w:tcW w:w="1155" w:type="dxa"/>
          </w:tcPr>
          <w:p w14:paraId="2FDEF392" w14:textId="77777777" w:rsidR="00CF0294" w:rsidRPr="002416E6" w:rsidRDefault="00CF0294" w:rsidP="001962F9">
            <w:pPr>
              <w:ind w:left="0" w:right="0"/>
            </w:pPr>
          </w:p>
        </w:tc>
      </w:tr>
    </w:tbl>
    <w:p w14:paraId="164FBACA" w14:textId="77777777" w:rsidR="00CF0294" w:rsidRDefault="00CF0294">
      <w:pPr>
        <w:sectPr w:rsidR="00CF0294" w:rsidSect="00CF0294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0BBD9DD2" w14:textId="77777777" w:rsidR="00CF0294" w:rsidRDefault="00CF0294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54C62CE9" wp14:editId="30164707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1017658842" name="Group 101765884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886524762" name="Rectangle 886524762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33848141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1292017310" name="Freeform: Shape 1292017310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1321078" name="Freeform: Shape 331321078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3175472" name="Freeform: Shape 1883175472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086522" name="Freeform: Shape 1345086522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3943713" name="Freeform: Shape 1313943713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3247332" name="Freeform: Shape 1493247332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161642" name="Freeform: Shape 1172161642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048119" name="Freeform: Shape 132048119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8367053" name="Freeform: Shape 288367053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80134" id="Group 1017658842" o:spid="_x0000_s1026" alt="&quot;&quot;" style="position:absolute;margin-left:4.3pt;margin-top:18.85pt;width:710.65pt;height:537.1pt;z-index:-251649024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">
                <v:rect id="Rectangle 886524762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">
                  <v:shape id="Freeform: Shape 1292017310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331321078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1883175472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345086522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313943713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493247332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172161642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132048119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288367053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49"/>
        <w:gridCol w:w="4239"/>
        <w:gridCol w:w="4105"/>
        <w:gridCol w:w="3875"/>
        <w:gridCol w:w="1032"/>
      </w:tblGrid>
      <w:tr w:rsidR="00CF0294" w:rsidRPr="002416E6" w14:paraId="5EE5A5F2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045C2AE1" w14:textId="77777777" w:rsidR="00CF0294" w:rsidRPr="002416E6" w:rsidRDefault="00CF0294" w:rsidP="002416E6">
            <w:pPr>
              <w:pStyle w:val="Heading2"/>
            </w:pPr>
            <w:r w:rsidRPr="000430C1">
              <w:rPr>
                <w:noProof/>
              </w:rPr>
              <w:t>kishan</w:t>
            </w:r>
          </w:p>
        </w:tc>
      </w:tr>
      <w:tr w:rsidR="00CF0294" w:rsidRPr="002416E6" w14:paraId="6F6608A9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2B1C1533" w14:textId="77777777" w:rsidR="00CF0294" w:rsidRPr="002416E6" w:rsidRDefault="00CF0294" w:rsidP="00C56065">
            <w:pPr>
              <w:pStyle w:val="Heading3"/>
            </w:pPr>
            <w:sdt>
              <w:sdtPr>
                <w:id w:val="-2142021275"/>
                <w:placeholder>
                  <w:docPart w:val="9E46243E81D64138BD1613AE9EA77CE3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CF0294" w:rsidRPr="002416E6" w14:paraId="69F63EE1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38673202" w14:textId="77777777" w:rsidR="00CF0294" w:rsidRPr="002416E6" w:rsidRDefault="00CF0294" w:rsidP="00C56065">
            <w:pPr>
              <w:pStyle w:val="Heading1"/>
            </w:pPr>
            <w:r w:rsidRPr="000430C1">
              <w:rPr>
                <w:noProof/>
              </w:rPr>
              <w:t>patel</w:t>
            </w:r>
          </w:p>
        </w:tc>
      </w:tr>
      <w:tr w:rsidR="00CF0294" w:rsidRPr="002416E6" w14:paraId="29FA3D87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26D73ADF" w14:textId="77777777" w:rsidR="00CF0294" w:rsidRPr="002416E6" w:rsidRDefault="00CF0294" w:rsidP="002416E6">
            <w:sdt>
              <w:sdtPr>
                <w:id w:val="-1066640563"/>
                <w:placeholder>
                  <w:docPart w:val="0B919F0D8A6341D7BABFB2ABACBB3BDC"/>
                </w:placeholder>
                <w:temporary/>
                <w:showingPlcHdr/>
                <w15:appearance w15:val="hidden"/>
              </w:sdtPr>
              <w:sdtContent>
                <w:r w:rsidRPr="001962F9">
                  <w:t xml:space="preserve">has successfully completed the course of study required </w:t>
                </w:r>
                <w:r>
                  <w:br/>
                </w:r>
                <w:r w:rsidRPr="001962F9">
                  <w:t>to graduate from Bellows High School</w:t>
                </w:r>
              </w:sdtContent>
            </w:sdt>
          </w:p>
        </w:tc>
      </w:tr>
      <w:tr w:rsidR="00CF0294" w:rsidRPr="002416E6" w14:paraId="132FE0FF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00172695" w14:textId="77777777" w:rsidR="00CF0294" w:rsidRPr="002416E6" w:rsidRDefault="00CF0294" w:rsidP="001962F9">
            <w:pPr>
              <w:pStyle w:val="Heading3"/>
            </w:pPr>
            <w:r w:rsidRPr="000430C1">
              <w:rPr>
                <w:noProof/>
              </w:rPr>
              <w:t>6/18/2026</w:t>
            </w:r>
          </w:p>
        </w:tc>
      </w:tr>
      <w:tr w:rsidR="00CF0294" w:rsidRPr="002416E6" w14:paraId="52142ACF" w14:textId="77777777" w:rsidTr="00C56065">
        <w:trPr>
          <w:trHeight w:val="1152"/>
        </w:trPr>
        <w:tc>
          <w:tcPr>
            <w:tcW w:w="1276" w:type="dxa"/>
          </w:tcPr>
          <w:p w14:paraId="2ED75953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168A9F9D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5F19FEDC" w14:textId="77777777" w:rsidR="00CF0294" w:rsidRPr="002416E6" w:rsidRDefault="00CF0294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987321473" name="Group 98732147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2001543064" name="Oval 200154306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38804158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EA6D38" id="Group 987321473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">
                      <v:oval id="Oval 200154306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035319F0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1155" w:type="dxa"/>
          </w:tcPr>
          <w:p w14:paraId="2616C1C3" w14:textId="77777777" w:rsidR="00CF0294" w:rsidRPr="002416E6" w:rsidRDefault="00CF0294" w:rsidP="001962F9">
            <w:pPr>
              <w:ind w:left="0" w:right="0"/>
            </w:pPr>
          </w:p>
        </w:tc>
      </w:tr>
      <w:tr w:rsidR="00CF0294" w:rsidRPr="002416E6" w14:paraId="164C827A" w14:textId="77777777" w:rsidTr="00C56065">
        <w:trPr>
          <w:trHeight w:val="1008"/>
        </w:trPr>
        <w:tc>
          <w:tcPr>
            <w:tcW w:w="1276" w:type="dxa"/>
          </w:tcPr>
          <w:p w14:paraId="6ABB374A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2B4507E5" w14:textId="3D564851" w:rsidR="00CF0294" w:rsidRPr="002416E6" w:rsidRDefault="00CF0294" w:rsidP="001962F9">
            <w:pPr>
              <w:ind w:left="0" w:right="0"/>
            </w:pPr>
            <w:hyperlink r:id="rId16" w:history="1">
              <w:r w:rsidRPr="000430C1">
                <w:rPr>
                  <w:rStyle w:val="Hyperlink"/>
                  <w:noProof/>
                </w:rPr>
                <w:t>kishan@gamil.com</w:t>
              </w:r>
            </w:hyperlink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124CB941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246BBD05" w14:textId="77777777" w:rsidR="00CF0294" w:rsidRPr="002416E6" w:rsidRDefault="00CF0294" w:rsidP="001962F9">
            <w:pPr>
              <w:ind w:left="0" w:right="0"/>
            </w:pPr>
            <w:r>
              <w:rPr>
                <w:noProof/>
              </w:rPr>
              <w:t>vraj patel</w:t>
            </w:r>
          </w:p>
        </w:tc>
        <w:tc>
          <w:tcPr>
            <w:tcW w:w="1155" w:type="dxa"/>
          </w:tcPr>
          <w:p w14:paraId="543F2A74" w14:textId="77777777" w:rsidR="00CF0294" w:rsidRPr="002416E6" w:rsidRDefault="00CF0294" w:rsidP="001962F9">
            <w:pPr>
              <w:ind w:left="0" w:right="0"/>
            </w:pPr>
          </w:p>
        </w:tc>
      </w:tr>
    </w:tbl>
    <w:p w14:paraId="10365019" w14:textId="77777777" w:rsidR="00CF0294" w:rsidRDefault="00CF0294">
      <w:pPr>
        <w:sectPr w:rsidR="00CF0294" w:rsidSect="00CF0294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0EAB9764" w14:textId="77777777" w:rsidR="00CF0294" w:rsidRDefault="00CF0294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1" layoutInCell="1" allowOverlap="1" wp14:anchorId="54C62CE9" wp14:editId="30164707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1138906876" name="Group 113890687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2134869937" name="Rectangle 2134869937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8515146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536228469" name="Freeform: Shape 536228469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1848973" name="Freeform: Shape 1441848973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7609072" name="Freeform: Shape 547609072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9570142" name="Freeform: Shape 2069570142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6120017" name="Freeform: Shape 886120017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4945027" name="Freeform: Shape 1124945027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932301" name="Freeform: Shape 219932301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7815579" name="Freeform: Shape 1447815579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7962281" name="Freeform: Shape 1307962281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6780BF" id="Group 1138906876" o:spid="_x0000_s1026" alt="&quot;&quot;" style="position:absolute;margin-left:4.3pt;margin-top:18.85pt;width:710.65pt;height:537.1pt;z-index:-251646976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">
                <v:rect id="Rectangle 2134869937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">
                  <v:shape id="Freeform: Shape 536228469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441848973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547609072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2069570142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886120017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124945027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219932301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1447815579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307962281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54"/>
        <w:gridCol w:w="4219"/>
        <w:gridCol w:w="4113"/>
        <w:gridCol w:w="3880"/>
        <w:gridCol w:w="1034"/>
      </w:tblGrid>
      <w:tr w:rsidR="00CF0294" w:rsidRPr="002416E6" w14:paraId="6E099FC1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67DB95AB" w14:textId="77777777" w:rsidR="00CF0294" w:rsidRPr="002416E6" w:rsidRDefault="00CF0294" w:rsidP="002416E6">
            <w:pPr>
              <w:pStyle w:val="Heading2"/>
            </w:pPr>
            <w:r w:rsidRPr="000430C1">
              <w:rPr>
                <w:noProof/>
              </w:rPr>
              <w:t>jeet</w:t>
            </w:r>
          </w:p>
        </w:tc>
      </w:tr>
      <w:tr w:rsidR="00CF0294" w:rsidRPr="002416E6" w14:paraId="4FEB4F2D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024298C4" w14:textId="77777777" w:rsidR="00CF0294" w:rsidRPr="002416E6" w:rsidRDefault="00CF0294" w:rsidP="00C56065">
            <w:pPr>
              <w:pStyle w:val="Heading3"/>
            </w:pPr>
            <w:sdt>
              <w:sdtPr>
                <w:id w:val="545569622"/>
                <w:placeholder>
                  <w:docPart w:val="65A839FA97A940DDBB859915C582637D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CF0294" w:rsidRPr="002416E6" w14:paraId="42078DEF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11493F21" w14:textId="77777777" w:rsidR="00CF0294" w:rsidRPr="002416E6" w:rsidRDefault="00CF0294" w:rsidP="00C56065">
            <w:pPr>
              <w:pStyle w:val="Heading1"/>
            </w:pPr>
            <w:r w:rsidRPr="000430C1">
              <w:rPr>
                <w:noProof/>
              </w:rPr>
              <w:t>patel</w:t>
            </w:r>
          </w:p>
        </w:tc>
      </w:tr>
      <w:tr w:rsidR="00CF0294" w:rsidRPr="002416E6" w14:paraId="535BBF53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36DCE576" w14:textId="77777777" w:rsidR="00CF0294" w:rsidRPr="002416E6" w:rsidRDefault="00CF0294" w:rsidP="002416E6">
            <w:sdt>
              <w:sdtPr>
                <w:id w:val="912132770"/>
                <w:placeholder>
                  <w:docPart w:val="AD3A86D2792443FAB1F3096AFAE4991B"/>
                </w:placeholder>
                <w:temporary/>
                <w:showingPlcHdr/>
                <w15:appearance w15:val="hidden"/>
              </w:sdtPr>
              <w:sdtContent>
                <w:r w:rsidRPr="001962F9">
                  <w:t xml:space="preserve">has successfully completed the course of study required </w:t>
                </w:r>
                <w:r>
                  <w:br/>
                </w:r>
                <w:r w:rsidRPr="001962F9">
                  <w:t>to graduate from Bellows High School</w:t>
                </w:r>
              </w:sdtContent>
            </w:sdt>
          </w:p>
        </w:tc>
      </w:tr>
      <w:tr w:rsidR="00CF0294" w:rsidRPr="002416E6" w14:paraId="66A002C9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01C7BCBB" w14:textId="77777777" w:rsidR="00CF0294" w:rsidRPr="002416E6" w:rsidRDefault="00CF0294" w:rsidP="001962F9">
            <w:pPr>
              <w:pStyle w:val="Heading3"/>
            </w:pPr>
            <w:r w:rsidRPr="000430C1">
              <w:rPr>
                <w:noProof/>
              </w:rPr>
              <w:t>6/19/2026</w:t>
            </w:r>
          </w:p>
        </w:tc>
      </w:tr>
      <w:tr w:rsidR="00CF0294" w:rsidRPr="002416E6" w14:paraId="5071E060" w14:textId="77777777" w:rsidTr="00C56065">
        <w:trPr>
          <w:trHeight w:val="1152"/>
        </w:trPr>
        <w:tc>
          <w:tcPr>
            <w:tcW w:w="1276" w:type="dxa"/>
          </w:tcPr>
          <w:p w14:paraId="2397C359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102DEE26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4D15DFDA" w14:textId="77777777" w:rsidR="00CF0294" w:rsidRPr="002416E6" w:rsidRDefault="00CF0294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475465659" name="Group 475465659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1587574884" name="Oval 158757488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43775684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23F59B" id="Group 475465659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">
                      <v:oval id="Oval 158757488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5B3982F0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1155" w:type="dxa"/>
          </w:tcPr>
          <w:p w14:paraId="48611BBC" w14:textId="77777777" w:rsidR="00CF0294" w:rsidRPr="002416E6" w:rsidRDefault="00CF0294" w:rsidP="001962F9">
            <w:pPr>
              <w:ind w:left="0" w:right="0"/>
            </w:pPr>
          </w:p>
        </w:tc>
      </w:tr>
      <w:tr w:rsidR="00CF0294" w:rsidRPr="002416E6" w14:paraId="4174DFD5" w14:textId="77777777" w:rsidTr="00C56065">
        <w:trPr>
          <w:trHeight w:val="1008"/>
        </w:trPr>
        <w:tc>
          <w:tcPr>
            <w:tcW w:w="1276" w:type="dxa"/>
          </w:tcPr>
          <w:p w14:paraId="3BB99DFD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5AEEC7F4" w14:textId="2B91277D" w:rsidR="00CF0294" w:rsidRPr="002416E6" w:rsidRDefault="00CF0294" w:rsidP="001962F9">
            <w:pPr>
              <w:ind w:left="0" w:right="0"/>
            </w:pPr>
            <w:hyperlink r:id="rId17" w:history="1">
              <w:r w:rsidRPr="000430C1">
                <w:rPr>
                  <w:rStyle w:val="Hyperlink"/>
                  <w:noProof/>
                </w:rPr>
                <w:t>jeet6@gamil.com</w:t>
              </w:r>
            </w:hyperlink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1579BBB4" w14:textId="77777777" w:rsidR="00CF0294" w:rsidRPr="002416E6" w:rsidRDefault="00CF0294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7A22969E" w14:textId="77777777" w:rsidR="00CF0294" w:rsidRPr="002416E6" w:rsidRDefault="00CF0294" w:rsidP="001962F9">
            <w:pPr>
              <w:ind w:left="0" w:right="0"/>
            </w:pPr>
            <w:r>
              <w:rPr>
                <w:noProof/>
              </w:rPr>
              <w:t>vraj patel</w:t>
            </w:r>
          </w:p>
        </w:tc>
        <w:tc>
          <w:tcPr>
            <w:tcW w:w="1155" w:type="dxa"/>
          </w:tcPr>
          <w:p w14:paraId="1BF92E60" w14:textId="77777777" w:rsidR="00CF0294" w:rsidRPr="002416E6" w:rsidRDefault="00CF0294" w:rsidP="001962F9">
            <w:pPr>
              <w:ind w:left="0" w:right="0"/>
            </w:pPr>
          </w:p>
        </w:tc>
      </w:tr>
    </w:tbl>
    <w:p w14:paraId="3BBBC8BE" w14:textId="77777777" w:rsidR="00CF0294" w:rsidRDefault="00CF0294">
      <w:pPr>
        <w:sectPr w:rsidR="00CF0294" w:rsidSect="00CF0294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2E10FD1D" w14:textId="77777777" w:rsidR="00CF0294" w:rsidRDefault="00CF0294"/>
    <w:sectPr w:rsidR="00CF0294" w:rsidSect="00CF0294">
      <w:type w:val="continuous"/>
      <w:pgSz w:w="15840" w:h="12240" w:orient="landscape" w:code="1"/>
      <w:pgMar w:top="360" w:right="720" w:bottom="36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0C96F" w14:textId="77777777" w:rsidR="00E35BFC" w:rsidRDefault="00E35BFC" w:rsidP="000875C0">
      <w:r>
        <w:separator/>
      </w:r>
    </w:p>
  </w:endnote>
  <w:endnote w:type="continuationSeparator" w:id="0">
    <w:p w14:paraId="0FB5A0BB" w14:textId="77777777" w:rsidR="00E35BFC" w:rsidRDefault="00E35BFC" w:rsidP="000875C0">
      <w:r>
        <w:continuationSeparator/>
      </w:r>
    </w:p>
  </w:endnote>
  <w:endnote w:type="continuationNotice" w:id="1">
    <w:p w14:paraId="52549497" w14:textId="77777777" w:rsidR="00E35BFC" w:rsidRDefault="00E35B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9D14" w14:textId="77777777" w:rsidR="00E35BFC" w:rsidRDefault="00E35BFC" w:rsidP="000875C0">
      <w:r>
        <w:separator/>
      </w:r>
    </w:p>
  </w:footnote>
  <w:footnote w:type="continuationSeparator" w:id="0">
    <w:p w14:paraId="4E32BB3F" w14:textId="77777777" w:rsidR="00E35BFC" w:rsidRDefault="00E35BFC" w:rsidP="000875C0">
      <w:r>
        <w:continuationSeparator/>
      </w:r>
    </w:p>
  </w:footnote>
  <w:footnote w:type="continuationNotice" w:id="1">
    <w:p w14:paraId="21BF539F" w14:textId="77777777" w:rsidR="00E35BFC" w:rsidRDefault="00E35BF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C6"/>
    <w:rsid w:val="0003083A"/>
    <w:rsid w:val="000875C0"/>
    <w:rsid w:val="00094622"/>
    <w:rsid w:val="00113F7A"/>
    <w:rsid w:val="00185D3E"/>
    <w:rsid w:val="00186721"/>
    <w:rsid w:val="001962F9"/>
    <w:rsid w:val="002412F6"/>
    <w:rsid w:val="002416E6"/>
    <w:rsid w:val="002A4A8F"/>
    <w:rsid w:val="00314887"/>
    <w:rsid w:val="00324158"/>
    <w:rsid w:val="003415FF"/>
    <w:rsid w:val="00390B1D"/>
    <w:rsid w:val="003C07D9"/>
    <w:rsid w:val="003C2748"/>
    <w:rsid w:val="0045039F"/>
    <w:rsid w:val="0050636B"/>
    <w:rsid w:val="00511DB3"/>
    <w:rsid w:val="005358A0"/>
    <w:rsid w:val="005E108F"/>
    <w:rsid w:val="005F2A53"/>
    <w:rsid w:val="006237E5"/>
    <w:rsid w:val="00683186"/>
    <w:rsid w:val="006A75DC"/>
    <w:rsid w:val="006F2FC9"/>
    <w:rsid w:val="00726F9B"/>
    <w:rsid w:val="007D2DEA"/>
    <w:rsid w:val="008130DC"/>
    <w:rsid w:val="0088227F"/>
    <w:rsid w:val="008D4107"/>
    <w:rsid w:val="008F7137"/>
    <w:rsid w:val="00967D57"/>
    <w:rsid w:val="009C6513"/>
    <w:rsid w:val="009D3373"/>
    <w:rsid w:val="00A04CC4"/>
    <w:rsid w:val="00A14C55"/>
    <w:rsid w:val="00A54BC3"/>
    <w:rsid w:val="00AA7521"/>
    <w:rsid w:val="00AC2AE5"/>
    <w:rsid w:val="00AD4135"/>
    <w:rsid w:val="00B26126"/>
    <w:rsid w:val="00B3467D"/>
    <w:rsid w:val="00B71E9A"/>
    <w:rsid w:val="00B76559"/>
    <w:rsid w:val="00BA757B"/>
    <w:rsid w:val="00C26A15"/>
    <w:rsid w:val="00C56065"/>
    <w:rsid w:val="00C70B50"/>
    <w:rsid w:val="00CB2A75"/>
    <w:rsid w:val="00CD4C49"/>
    <w:rsid w:val="00CF0294"/>
    <w:rsid w:val="00D04B64"/>
    <w:rsid w:val="00D76A8B"/>
    <w:rsid w:val="00E13588"/>
    <w:rsid w:val="00E35BFC"/>
    <w:rsid w:val="00E47B68"/>
    <w:rsid w:val="00E52F25"/>
    <w:rsid w:val="00E62004"/>
    <w:rsid w:val="00E6489E"/>
    <w:rsid w:val="00E81CD3"/>
    <w:rsid w:val="00F01E2B"/>
    <w:rsid w:val="00F74A4F"/>
    <w:rsid w:val="00FA57FA"/>
    <w:rsid w:val="00FE59C6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298F8"/>
  <w15:chartTrackingRefBased/>
  <w15:docId w15:val="{354A6172-92E2-4217-BE48-71BFBD28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2F9"/>
    <w:pPr>
      <w:ind w:left="3240" w:right="3240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DB3"/>
    <w:pPr>
      <w:keepNext/>
      <w:keepLines/>
      <w:ind w:left="0" w:right="0"/>
      <w:outlineLvl w:val="0"/>
    </w:pPr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DB3"/>
    <w:pPr>
      <w:keepNext/>
      <w:keepLines/>
      <w:spacing w:before="40"/>
      <w:ind w:left="0" w:right="0"/>
      <w:outlineLvl w:val="1"/>
    </w:pPr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2F9"/>
    <w:pPr>
      <w:keepNext/>
      <w:keepLines/>
      <w:spacing w:before="40"/>
      <w:ind w:left="0" w:right="0"/>
      <w:outlineLvl w:val="2"/>
    </w:pPr>
    <w:rPr>
      <w:rFonts w:eastAsiaTheme="majorEastAsia" w:cstheme="majorBidi"/>
      <w:caps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4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7521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5C0"/>
  </w:style>
  <w:style w:type="paragraph" w:styleId="Footer">
    <w:name w:val="footer"/>
    <w:basedOn w:val="Normal"/>
    <w:link w:val="Foot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5C0"/>
  </w:style>
  <w:style w:type="character" w:customStyle="1" w:styleId="Heading1Char">
    <w:name w:val="Heading 1 Char"/>
    <w:basedOn w:val="DefaultParagraphFont"/>
    <w:link w:val="Heading1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62F9"/>
    <w:rPr>
      <w:rFonts w:eastAsiaTheme="majorEastAsia" w:cstheme="majorBidi"/>
      <w:caps/>
      <w:spacing w:val="20"/>
      <w:sz w:val="32"/>
      <w:szCs w:val="24"/>
    </w:rPr>
  </w:style>
  <w:style w:type="character" w:styleId="Hyperlink">
    <w:name w:val="Hyperlink"/>
    <w:basedOn w:val="DefaultParagraphFont"/>
    <w:uiPriority w:val="99"/>
    <w:unhideWhenUsed/>
    <w:rsid w:val="00CF02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harshil2@g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vraj1@gmail.com" TargetMode="External"/><Relationship Id="rId17" Type="http://schemas.openxmlformats.org/officeDocument/2006/relationships/hyperlink" Target="mailto:jeet6@gam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kishan@gam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mailto:shyam@gamil.com" TargetMode="External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om3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ap\AppData\Roaming\Microsoft\Templates\Diploma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E9DFAD7630465DB5B5DDC9A7DDB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D2ACA-1B38-4E50-97B1-FDD1EFBB8549}"/>
      </w:docPartPr>
      <w:docPartBody>
        <w:p w:rsidR="0043222F" w:rsidRDefault="00BC6EB3" w:rsidP="00BC6EB3">
          <w:pPr>
            <w:pStyle w:val="3BE9DFAD7630465DB5B5DDC9A7DDBA58"/>
          </w:pPr>
          <w:r w:rsidRPr="002416E6">
            <w:t>This certifies that</w:t>
          </w:r>
        </w:p>
      </w:docPartBody>
    </w:docPart>
    <w:docPart>
      <w:docPartPr>
        <w:name w:val="0FECD2ED42924C089D3036615C9EE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E3713-4006-4D09-A922-790CE535774E}"/>
      </w:docPartPr>
      <w:docPartBody>
        <w:p w:rsidR="0043222F" w:rsidRDefault="00BC6EB3" w:rsidP="00BC6EB3">
          <w:pPr>
            <w:pStyle w:val="0FECD2ED42924C089D3036615C9EE76A"/>
          </w:pPr>
          <w:r w:rsidRPr="001962F9">
            <w:t xml:space="preserve">has successfully completed the course of study required </w:t>
          </w:r>
          <w:r>
            <w:br/>
          </w:r>
          <w:r w:rsidRPr="001962F9">
            <w:t>to graduate from Bellows High School</w:t>
          </w:r>
        </w:p>
      </w:docPartBody>
    </w:docPart>
    <w:docPart>
      <w:docPartPr>
        <w:name w:val="A491E7CFAC324EC4A64C1025EFA01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19200-2241-4CC2-92E4-035700BF97F8}"/>
      </w:docPartPr>
      <w:docPartBody>
        <w:p w:rsidR="0043222F" w:rsidRDefault="00BC6EB3" w:rsidP="00BC6EB3">
          <w:pPr>
            <w:pStyle w:val="A491E7CFAC324EC4A64C1025EFA01B45"/>
          </w:pPr>
          <w:r w:rsidRPr="002416E6">
            <w:t>This certifies that</w:t>
          </w:r>
        </w:p>
      </w:docPartBody>
    </w:docPart>
    <w:docPart>
      <w:docPartPr>
        <w:name w:val="0B5D9D8A3D8941968E5791525D5AF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62DE4-773E-4A4C-8DEF-BA4332B8196C}"/>
      </w:docPartPr>
      <w:docPartBody>
        <w:p w:rsidR="0043222F" w:rsidRDefault="00BC6EB3" w:rsidP="00BC6EB3">
          <w:pPr>
            <w:pStyle w:val="0B5D9D8A3D8941968E5791525D5AF79C"/>
          </w:pPr>
          <w:r w:rsidRPr="001962F9">
            <w:t xml:space="preserve">has successfully completed the course of study required </w:t>
          </w:r>
          <w:r>
            <w:br/>
          </w:r>
          <w:r w:rsidRPr="001962F9">
            <w:t>to graduate from Bellows High School</w:t>
          </w:r>
        </w:p>
      </w:docPartBody>
    </w:docPart>
    <w:docPart>
      <w:docPartPr>
        <w:name w:val="0403FE8B3BD4487EA5F23C58A0F47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544AC-C96B-4351-8CAA-98CD95D87E3E}"/>
      </w:docPartPr>
      <w:docPartBody>
        <w:p w:rsidR="0043222F" w:rsidRDefault="00BC6EB3" w:rsidP="00BC6EB3">
          <w:pPr>
            <w:pStyle w:val="0403FE8B3BD4487EA5F23C58A0F47F3A"/>
          </w:pPr>
          <w:r w:rsidRPr="002416E6">
            <w:t>This certifies that</w:t>
          </w:r>
        </w:p>
      </w:docPartBody>
    </w:docPart>
    <w:docPart>
      <w:docPartPr>
        <w:name w:val="2CC93A05DCD544E9919AE41F7FFA1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6E86E-337C-40DB-93F2-A0C32CF4FD88}"/>
      </w:docPartPr>
      <w:docPartBody>
        <w:p w:rsidR="0043222F" w:rsidRDefault="00BC6EB3" w:rsidP="00BC6EB3">
          <w:pPr>
            <w:pStyle w:val="2CC93A05DCD544E9919AE41F7FFA1336"/>
          </w:pPr>
          <w:r w:rsidRPr="001962F9">
            <w:t xml:space="preserve">has successfully completed the course of study required </w:t>
          </w:r>
          <w:r>
            <w:br/>
          </w:r>
          <w:r w:rsidRPr="001962F9">
            <w:t>to graduate from Bellows High School</w:t>
          </w:r>
        </w:p>
      </w:docPartBody>
    </w:docPart>
    <w:docPart>
      <w:docPartPr>
        <w:name w:val="3FD48AD3AE694E47ACED9C24C4D03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D15B0-220F-4A55-B712-2D5FEE71E188}"/>
      </w:docPartPr>
      <w:docPartBody>
        <w:p w:rsidR="0043222F" w:rsidRDefault="00BC6EB3" w:rsidP="00BC6EB3">
          <w:pPr>
            <w:pStyle w:val="3FD48AD3AE694E47ACED9C24C4D031CC"/>
          </w:pPr>
          <w:r w:rsidRPr="002416E6">
            <w:t>This certifies that</w:t>
          </w:r>
        </w:p>
      </w:docPartBody>
    </w:docPart>
    <w:docPart>
      <w:docPartPr>
        <w:name w:val="D8319AA8FEBA49F58FEC721700EBB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370C5-3AA5-4D2C-9232-93DD85624CDF}"/>
      </w:docPartPr>
      <w:docPartBody>
        <w:p w:rsidR="0043222F" w:rsidRDefault="00BC6EB3" w:rsidP="00BC6EB3">
          <w:pPr>
            <w:pStyle w:val="D8319AA8FEBA49F58FEC721700EBBB9E"/>
          </w:pPr>
          <w:r w:rsidRPr="001962F9">
            <w:t xml:space="preserve">has successfully completed the course of study required </w:t>
          </w:r>
          <w:r>
            <w:br/>
          </w:r>
          <w:r w:rsidRPr="001962F9">
            <w:t>to graduate from Bellows High School</w:t>
          </w:r>
        </w:p>
      </w:docPartBody>
    </w:docPart>
    <w:docPart>
      <w:docPartPr>
        <w:name w:val="9E46243E81D64138BD1613AE9EA77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00ADB-2115-4DE7-AB43-69D4EE24658C}"/>
      </w:docPartPr>
      <w:docPartBody>
        <w:p w:rsidR="0043222F" w:rsidRDefault="00BC6EB3" w:rsidP="00BC6EB3">
          <w:pPr>
            <w:pStyle w:val="9E46243E81D64138BD1613AE9EA77CE3"/>
          </w:pPr>
          <w:r w:rsidRPr="002416E6">
            <w:t>This certifies that</w:t>
          </w:r>
        </w:p>
      </w:docPartBody>
    </w:docPart>
    <w:docPart>
      <w:docPartPr>
        <w:name w:val="0B919F0D8A6341D7BABFB2ABACBB3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5DA8C-1D45-49B1-BF4E-F155DD4E3661}"/>
      </w:docPartPr>
      <w:docPartBody>
        <w:p w:rsidR="0043222F" w:rsidRDefault="00BC6EB3" w:rsidP="00BC6EB3">
          <w:pPr>
            <w:pStyle w:val="0B919F0D8A6341D7BABFB2ABACBB3BDC"/>
          </w:pPr>
          <w:r w:rsidRPr="001962F9">
            <w:t xml:space="preserve">has successfully completed the course of study required </w:t>
          </w:r>
          <w:r>
            <w:br/>
          </w:r>
          <w:r w:rsidRPr="001962F9">
            <w:t>to graduate from Bellows High School</w:t>
          </w:r>
        </w:p>
      </w:docPartBody>
    </w:docPart>
    <w:docPart>
      <w:docPartPr>
        <w:name w:val="65A839FA97A940DDBB859915C5826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6EFA0-ADFB-4F1C-9B17-8AE3BFABD1EA}"/>
      </w:docPartPr>
      <w:docPartBody>
        <w:p w:rsidR="0043222F" w:rsidRDefault="00BC6EB3" w:rsidP="00BC6EB3">
          <w:pPr>
            <w:pStyle w:val="65A839FA97A940DDBB859915C582637D"/>
          </w:pPr>
          <w:r w:rsidRPr="002416E6">
            <w:t>This certifies that</w:t>
          </w:r>
        </w:p>
      </w:docPartBody>
    </w:docPart>
    <w:docPart>
      <w:docPartPr>
        <w:name w:val="AD3A86D2792443FAB1F3096AFAE49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4A4CD-DF8C-4DCD-9D30-D48A0B1DBE05}"/>
      </w:docPartPr>
      <w:docPartBody>
        <w:p w:rsidR="0043222F" w:rsidRDefault="00BC6EB3" w:rsidP="00BC6EB3">
          <w:pPr>
            <w:pStyle w:val="AD3A86D2792443FAB1F3096AFAE4991B"/>
          </w:pPr>
          <w:r w:rsidRPr="001962F9">
            <w:t xml:space="preserve">has successfully completed the course of study required </w:t>
          </w:r>
          <w:r>
            <w:br/>
          </w:r>
          <w:r w:rsidRPr="001962F9">
            <w:t>to graduate from Bellows High School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B3"/>
    <w:rsid w:val="0043222F"/>
    <w:rsid w:val="00726F9B"/>
    <w:rsid w:val="00BC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E9DFAD7630465DB5B5DDC9A7DDBA58">
    <w:name w:val="3BE9DFAD7630465DB5B5DDC9A7DDBA58"/>
    <w:rsid w:val="00BC6EB3"/>
  </w:style>
  <w:style w:type="paragraph" w:customStyle="1" w:styleId="0FECD2ED42924C089D3036615C9EE76A">
    <w:name w:val="0FECD2ED42924C089D3036615C9EE76A"/>
    <w:rsid w:val="00BC6EB3"/>
  </w:style>
  <w:style w:type="paragraph" w:customStyle="1" w:styleId="A491E7CFAC324EC4A64C1025EFA01B45">
    <w:name w:val="A491E7CFAC324EC4A64C1025EFA01B45"/>
    <w:rsid w:val="00BC6EB3"/>
  </w:style>
  <w:style w:type="paragraph" w:customStyle="1" w:styleId="0B5D9D8A3D8941968E5791525D5AF79C">
    <w:name w:val="0B5D9D8A3D8941968E5791525D5AF79C"/>
    <w:rsid w:val="00BC6EB3"/>
  </w:style>
  <w:style w:type="paragraph" w:customStyle="1" w:styleId="0403FE8B3BD4487EA5F23C58A0F47F3A">
    <w:name w:val="0403FE8B3BD4487EA5F23C58A0F47F3A"/>
    <w:rsid w:val="00BC6EB3"/>
  </w:style>
  <w:style w:type="paragraph" w:customStyle="1" w:styleId="2CC93A05DCD544E9919AE41F7FFA1336">
    <w:name w:val="2CC93A05DCD544E9919AE41F7FFA1336"/>
    <w:rsid w:val="00BC6EB3"/>
  </w:style>
  <w:style w:type="paragraph" w:customStyle="1" w:styleId="3FD48AD3AE694E47ACED9C24C4D031CC">
    <w:name w:val="3FD48AD3AE694E47ACED9C24C4D031CC"/>
    <w:rsid w:val="00BC6EB3"/>
  </w:style>
  <w:style w:type="paragraph" w:customStyle="1" w:styleId="D8319AA8FEBA49F58FEC721700EBBB9E">
    <w:name w:val="D8319AA8FEBA49F58FEC721700EBBB9E"/>
    <w:rsid w:val="00BC6EB3"/>
  </w:style>
  <w:style w:type="paragraph" w:customStyle="1" w:styleId="9E46243E81D64138BD1613AE9EA77CE3">
    <w:name w:val="9E46243E81D64138BD1613AE9EA77CE3"/>
    <w:rsid w:val="00BC6EB3"/>
  </w:style>
  <w:style w:type="paragraph" w:customStyle="1" w:styleId="0B919F0D8A6341D7BABFB2ABACBB3BDC">
    <w:name w:val="0B919F0D8A6341D7BABFB2ABACBB3BDC"/>
    <w:rsid w:val="00BC6EB3"/>
  </w:style>
  <w:style w:type="paragraph" w:customStyle="1" w:styleId="65A839FA97A940DDBB859915C582637D">
    <w:name w:val="65A839FA97A940DDBB859915C582637D"/>
    <w:rsid w:val="00BC6EB3"/>
  </w:style>
  <w:style w:type="paragraph" w:customStyle="1" w:styleId="AD3A86D2792443FAB1F3096AFAE4991B">
    <w:name w:val="AD3A86D2792443FAB1F3096AFAE4991B"/>
    <w:rsid w:val="00BC6E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iploma Certificate">
  <a:themeElements>
    <a:clrScheme name="Custom 9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2C63"/>
      </a:accent1>
      <a:accent2>
        <a:srgbClr val="BF9237"/>
      </a:accent2>
      <a:accent3>
        <a:srgbClr val="DCC683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4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0C2EF5-287D-4561-BFA6-50A1F499EF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817084-4CD2-42EC-844D-FC481F41835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11E3617-EDAB-410B-97BD-EFA2853595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B25B6-ABF4-4CD9-918E-9D3BC7D4D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Diploma certificate</Template>
  <TotalTime>3</TotalTime>
  <Pages>6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sabapara vraj</dc:creator>
  <cp:keywords/>
  <dc:description/>
  <cp:lastModifiedBy>sabapara vraj</cp:lastModifiedBy>
  <cp:revision>1</cp:revision>
  <dcterms:created xsi:type="dcterms:W3CDTF">2026-04-12T05:10:00Z</dcterms:created>
  <dcterms:modified xsi:type="dcterms:W3CDTF">2026-04-12T05:18:00Z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